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5389B1" w14:textId="507A3D9C" w:rsidR="0074450C" w:rsidRDefault="00590ABD" w:rsidP="00F06C9C">
      <w:pPr>
        <w:spacing w:line="276" w:lineRule="auto"/>
        <w:jc w:val="center"/>
        <w:rPr>
          <w:b/>
          <w:sz w:val="32"/>
        </w:rPr>
      </w:pPr>
      <w:r w:rsidRPr="00590ABD">
        <w:rPr>
          <w:b/>
          <w:sz w:val="32"/>
        </w:rPr>
        <w:t xml:space="preserve">NHẬT KÝ RA VÀO PHÒNG </w:t>
      </w:r>
      <w:r w:rsidR="00AC6F91">
        <w:rPr>
          <w:b/>
          <w:sz w:val="32"/>
        </w:rPr>
        <w:t>THÍ</w:t>
      </w:r>
      <w:r w:rsidRPr="00590ABD">
        <w:rPr>
          <w:b/>
          <w:sz w:val="32"/>
        </w:rPr>
        <w:t xml:space="preserve"> NGHIỆM</w:t>
      </w:r>
    </w:p>
    <w:p w14:paraId="6FDCDB97" w14:textId="61E8D309" w:rsidR="000D429D" w:rsidRDefault="00AC6F91" w:rsidP="00F06C9C">
      <w:pPr>
        <w:spacing w:line="276" w:lineRule="auto"/>
        <w:jc w:val="center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>Tên phòng thí</w:t>
      </w:r>
      <w:r w:rsidR="000D429D" w:rsidRPr="000D429D">
        <w:rPr>
          <w:rFonts w:asciiTheme="majorHAnsi" w:hAnsiTheme="majorHAnsi" w:cstheme="majorHAnsi"/>
          <w:i/>
        </w:rPr>
        <w:t xml:space="preserve"> nghiệm: …………………………</w:t>
      </w:r>
    </w:p>
    <w:p w14:paraId="06C54453" w14:textId="06E1128A" w:rsidR="00F06C9C" w:rsidRPr="00F06C9C" w:rsidRDefault="00F06C9C" w:rsidP="00F06C9C">
      <w:pPr>
        <w:spacing w:line="276" w:lineRule="auto"/>
        <w:jc w:val="center"/>
      </w:pPr>
      <w:r w:rsidRPr="00F06C9C">
        <w:t>Từ ngày ……… đến ngày ………</w:t>
      </w:r>
    </w:p>
    <w:tbl>
      <w:tblPr>
        <w:tblStyle w:val="TableGrid"/>
        <w:tblW w:w="14992" w:type="dxa"/>
        <w:tblLook w:val="04A0" w:firstRow="1" w:lastRow="0" w:firstColumn="1" w:lastColumn="0" w:noHBand="0" w:noVBand="1"/>
      </w:tblPr>
      <w:tblGrid>
        <w:gridCol w:w="811"/>
        <w:gridCol w:w="3101"/>
        <w:gridCol w:w="2067"/>
        <w:gridCol w:w="2067"/>
        <w:gridCol w:w="3799"/>
        <w:gridCol w:w="3147"/>
      </w:tblGrid>
      <w:tr w:rsidR="00F06C9C" w:rsidRPr="00474312" w14:paraId="6CE8F5FF" w14:textId="77777777" w:rsidTr="00474312">
        <w:trPr>
          <w:tblHeader/>
        </w:trPr>
        <w:tc>
          <w:tcPr>
            <w:tcW w:w="811" w:type="dxa"/>
            <w:vAlign w:val="center"/>
          </w:tcPr>
          <w:p w14:paraId="0A68B671" w14:textId="0C0AD5B6" w:rsidR="00F06C9C" w:rsidRPr="00474312" w:rsidRDefault="00F06C9C" w:rsidP="00474312">
            <w:pPr>
              <w:spacing w:line="276" w:lineRule="auto"/>
              <w:jc w:val="center"/>
              <w:rPr>
                <w:b/>
              </w:rPr>
            </w:pPr>
            <w:r w:rsidRPr="00474312">
              <w:rPr>
                <w:b/>
              </w:rPr>
              <w:t>STT</w:t>
            </w:r>
          </w:p>
        </w:tc>
        <w:tc>
          <w:tcPr>
            <w:tcW w:w="3101" w:type="dxa"/>
            <w:vAlign w:val="center"/>
          </w:tcPr>
          <w:p w14:paraId="6E2BCDB6" w14:textId="16B56ED4" w:rsidR="00F06C9C" w:rsidRPr="00474312" w:rsidRDefault="00F06C9C" w:rsidP="00474312">
            <w:pPr>
              <w:spacing w:line="276" w:lineRule="auto"/>
              <w:jc w:val="center"/>
              <w:rPr>
                <w:b/>
              </w:rPr>
            </w:pPr>
            <w:r w:rsidRPr="00474312">
              <w:rPr>
                <w:b/>
              </w:rPr>
              <w:t>Họ và tên</w:t>
            </w:r>
          </w:p>
        </w:tc>
        <w:tc>
          <w:tcPr>
            <w:tcW w:w="2067" w:type="dxa"/>
            <w:vAlign w:val="center"/>
          </w:tcPr>
          <w:p w14:paraId="217FB5F5" w14:textId="744AF02D" w:rsidR="00F06C9C" w:rsidRPr="00474312" w:rsidRDefault="00F06C9C" w:rsidP="00474312">
            <w:pPr>
              <w:spacing w:line="276" w:lineRule="auto"/>
              <w:jc w:val="center"/>
              <w:rPr>
                <w:b/>
              </w:rPr>
            </w:pPr>
            <w:r w:rsidRPr="00474312">
              <w:rPr>
                <w:b/>
              </w:rPr>
              <w:t>Ngày/Giờ</w:t>
            </w:r>
            <w:r w:rsidR="00D95BFE" w:rsidRPr="00474312">
              <w:rPr>
                <w:b/>
              </w:rPr>
              <w:t xml:space="preserve"> v</w:t>
            </w:r>
            <w:r w:rsidRPr="00474312">
              <w:rPr>
                <w:b/>
              </w:rPr>
              <w:t>ào</w:t>
            </w:r>
          </w:p>
        </w:tc>
        <w:tc>
          <w:tcPr>
            <w:tcW w:w="2067" w:type="dxa"/>
            <w:vAlign w:val="center"/>
          </w:tcPr>
          <w:p w14:paraId="3B742EC7" w14:textId="0FD37CA1" w:rsidR="00F06C9C" w:rsidRPr="00474312" w:rsidRDefault="00F06C9C" w:rsidP="00474312">
            <w:pPr>
              <w:spacing w:line="276" w:lineRule="auto"/>
              <w:jc w:val="center"/>
              <w:rPr>
                <w:b/>
              </w:rPr>
            </w:pPr>
            <w:r w:rsidRPr="00474312">
              <w:rPr>
                <w:b/>
              </w:rPr>
              <w:t>Ngày/Giờ</w:t>
            </w:r>
            <w:r w:rsidR="00D95BFE" w:rsidRPr="00474312">
              <w:rPr>
                <w:b/>
              </w:rPr>
              <w:t xml:space="preserve"> r</w:t>
            </w:r>
            <w:r w:rsidRPr="00474312">
              <w:rPr>
                <w:b/>
              </w:rPr>
              <w:t>a</w:t>
            </w:r>
          </w:p>
        </w:tc>
        <w:tc>
          <w:tcPr>
            <w:tcW w:w="3799" w:type="dxa"/>
            <w:vAlign w:val="center"/>
          </w:tcPr>
          <w:p w14:paraId="733359AA" w14:textId="119BBF30" w:rsidR="00F06C9C" w:rsidRPr="00474312" w:rsidRDefault="00F06C9C" w:rsidP="00474312">
            <w:pPr>
              <w:spacing w:line="276" w:lineRule="auto"/>
              <w:jc w:val="center"/>
              <w:rPr>
                <w:b/>
              </w:rPr>
            </w:pPr>
            <w:r w:rsidRPr="00474312">
              <w:rPr>
                <w:b/>
              </w:rPr>
              <w:t>Mục đích công việc</w:t>
            </w:r>
          </w:p>
        </w:tc>
        <w:tc>
          <w:tcPr>
            <w:tcW w:w="3147" w:type="dxa"/>
            <w:vAlign w:val="center"/>
          </w:tcPr>
          <w:p w14:paraId="1403B2A4" w14:textId="36488546" w:rsidR="00F06C9C" w:rsidRPr="00474312" w:rsidRDefault="00F06C9C" w:rsidP="00474312">
            <w:pPr>
              <w:spacing w:line="276" w:lineRule="auto"/>
              <w:jc w:val="center"/>
              <w:rPr>
                <w:b/>
              </w:rPr>
            </w:pPr>
            <w:r w:rsidRPr="00474312">
              <w:rPr>
                <w:b/>
              </w:rPr>
              <w:t>Ký tên</w:t>
            </w:r>
          </w:p>
        </w:tc>
      </w:tr>
      <w:tr w:rsidR="00F06C9C" w:rsidRPr="00474312" w14:paraId="4A79DA7B" w14:textId="77777777" w:rsidTr="00474312">
        <w:tc>
          <w:tcPr>
            <w:tcW w:w="811" w:type="dxa"/>
          </w:tcPr>
          <w:p w14:paraId="40322F39" w14:textId="706A1414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</w:t>
            </w:r>
          </w:p>
        </w:tc>
        <w:tc>
          <w:tcPr>
            <w:tcW w:w="3101" w:type="dxa"/>
          </w:tcPr>
          <w:p w14:paraId="604A73A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3438E4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1B5437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51EAA6C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320D7CC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67F04338" w14:textId="77777777" w:rsidTr="00474312">
        <w:tc>
          <w:tcPr>
            <w:tcW w:w="811" w:type="dxa"/>
          </w:tcPr>
          <w:p w14:paraId="3FBF6CE3" w14:textId="30912AF8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</w:t>
            </w:r>
          </w:p>
        </w:tc>
        <w:tc>
          <w:tcPr>
            <w:tcW w:w="3101" w:type="dxa"/>
          </w:tcPr>
          <w:p w14:paraId="2DC10FE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28B65FB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18D44B5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235A22F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53FB3A1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08F772F5" w14:textId="77777777" w:rsidTr="00474312">
        <w:tc>
          <w:tcPr>
            <w:tcW w:w="811" w:type="dxa"/>
          </w:tcPr>
          <w:p w14:paraId="074FA466" w14:textId="4C2A2E8E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3</w:t>
            </w:r>
          </w:p>
        </w:tc>
        <w:tc>
          <w:tcPr>
            <w:tcW w:w="3101" w:type="dxa"/>
          </w:tcPr>
          <w:p w14:paraId="1562837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F5B599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E8876A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043DCB0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51A3837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74F8901E" w14:textId="77777777" w:rsidTr="00474312">
        <w:tc>
          <w:tcPr>
            <w:tcW w:w="811" w:type="dxa"/>
          </w:tcPr>
          <w:p w14:paraId="1801C4BF" w14:textId="0948DBD9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4</w:t>
            </w:r>
          </w:p>
        </w:tc>
        <w:tc>
          <w:tcPr>
            <w:tcW w:w="3101" w:type="dxa"/>
          </w:tcPr>
          <w:p w14:paraId="16E59F8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225536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CFDAF6B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5B3F98A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31CF3387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13D9C24C" w14:textId="77777777" w:rsidTr="00474312">
        <w:tc>
          <w:tcPr>
            <w:tcW w:w="811" w:type="dxa"/>
          </w:tcPr>
          <w:p w14:paraId="7EBDB313" w14:textId="4B26DAA4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5</w:t>
            </w:r>
          </w:p>
        </w:tc>
        <w:tc>
          <w:tcPr>
            <w:tcW w:w="3101" w:type="dxa"/>
          </w:tcPr>
          <w:p w14:paraId="4E8BDA8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64C872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0E8B50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1A75EF0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395F30A3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6A78D604" w14:textId="77777777" w:rsidTr="00474312">
        <w:tc>
          <w:tcPr>
            <w:tcW w:w="811" w:type="dxa"/>
          </w:tcPr>
          <w:p w14:paraId="23FF925C" w14:textId="2C9E9202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6</w:t>
            </w:r>
          </w:p>
        </w:tc>
        <w:tc>
          <w:tcPr>
            <w:tcW w:w="3101" w:type="dxa"/>
          </w:tcPr>
          <w:p w14:paraId="1E9EA87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47B1BD4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8B7947B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05C7E8F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613FDFC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06F5EC7F" w14:textId="77777777" w:rsidTr="00474312">
        <w:tc>
          <w:tcPr>
            <w:tcW w:w="811" w:type="dxa"/>
          </w:tcPr>
          <w:p w14:paraId="38B759E7" w14:textId="5A5414B1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7</w:t>
            </w:r>
          </w:p>
        </w:tc>
        <w:tc>
          <w:tcPr>
            <w:tcW w:w="3101" w:type="dxa"/>
          </w:tcPr>
          <w:p w14:paraId="6D00D5D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417D08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0A6980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022393C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29E9BC9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48B2BB42" w14:textId="77777777" w:rsidTr="00474312">
        <w:tc>
          <w:tcPr>
            <w:tcW w:w="811" w:type="dxa"/>
          </w:tcPr>
          <w:p w14:paraId="38F75813" w14:textId="66AAAC74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8</w:t>
            </w:r>
          </w:p>
        </w:tc>
        <w:tc>
          <w:tcPr>
            <w:tcW w:w="3101" w:type="dxa"/>
          </w:tcPr>
          <w:p w14:paraId="03FA967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F6A0FB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2EAC9A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64481A5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3D2828D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11A46D18" w14:textId="77777777" w:rsidTr="00474312">
        <w:tc>
          <w:tcPr>
            <w:tcW w:w="811" w:type="dxa"/>
          </w:tcPr>
          <w:p w14:paraId="0BC6AAF2" w14:textId="3CA6DC65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9</w:t>
            </w:r>
          </w:p>
        </w:tc>
        <w:tc>
          <w:tcPr>
            <w:tcW w:w="3101" w:type="dxa"/>
          </w:tcPr>
          <w:p w14:paraId="5F98C2D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27732B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1E10E9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21FA741B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2044FCD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322F8E0B" w14:textId="77777777" w:rsidTr="00474312">
        <w:tc>
          <w:tcPr>
            <w:tcW w:w="811" w:type="dxa"/>
          </w:tcPr>
          <w:p w14:paraId="6BF9F2E7" w14:textId="6861EB00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10</w:t>
            </w:r>
          </w:p>
        </w:tc>
        <w:tc>
          <w:tcPr>
            <w:tcW w:w="3101" w:type="dxa"/>
          </w:tcPr>
          <w:p w14:paraId="6EE8892B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9E31D3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48E3FAA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6D12C8C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04AE6A45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09EF1C46" w14:textId="77777777" w:rsidTr="00474312">
        <w:tc>
          <w:tcPr>
            <w:tcW w:w="811" w:type="dxa"/>
          </w:tcPr>
          <w:p w14:paraId="6568FF94" w14:textId="0F8156D0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11</w:t>
            </w:r>
          </w:p>
        </w:tc>
        <w:tc>
          <w:tcPr>
            <w:tcW w:w="3101" w:type="dxa"/>
          </w:tcPr>
          <w:p w14:paraId="0821CAD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136ED66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1E22CC9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380E5FD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1A7EB4E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4711A91D" w14:textId="77777777" w:rsidTr="00474312">
        <w:tc>
          <w:tcPr>
            <w:tcW w:w="811" w:type="dxa"/>
          </w:tcPr>
          <w:p w14:paraId="351C63CD" w14:textId="6FEC2E0B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12</w:t>
            </w:r>
          </w:p>
        </w:tc>
        <w:tc>
          <w:tcPr>
            <w:tcW w:w="3101" w:type="dxa"/>
          </w:tcPr>
          <w:p w14:paraId="1D2D760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416D4F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AF51EC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18AAE60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6F48632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4FD533E4" w14:textId="77777777" w:rsidTr="00474312">
        <w:tc>
          <w:tcPr>
            <w:tcW w:w="811" w:type="dxa"/>
          </w:tcPr>
          <w:p w14:paraId="0B918971" w14:textId="2C8DA0FB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13</w:t>
            </w:r>
          </w:p>
        </w:tc>
        <w:tc>
          <w:tcPr>
            <w:tcW w:w="3101" w:type="dxa"/>
          </w:tcPr>
          <w:p w14:paraId="6952679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195D5797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CF5EAC3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713C097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2742FC4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45EBEE53" w14:textId="77777777" w:rsidTr="00474312">
        <w:tc>
          <w:tcPr>
            <w:tcW w:w="811" w:type="dxa"/>
          </w:tcPr>
          <w:p w14:paraId="41349495" w14:textId="50659AB2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14</w:t>
            </w:r>
          </w:p>
        </w:tc>
        <w:tc>
          <w:tcPr>
            <w:tcW w:w="3101" w:type="dxa"/>
          </w:tcPr>
          <w:p w14:paraId="1935016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183AE2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3BBD61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68103F3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5255F02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5175DED5" w14:textId="77777777" w:rsidTr="00474312">
        <w:tc>
          <w:tcPr>
            <w:tcW w:w="811" w:type="dxa"/>
          </w:tcPr>
          <w:p w14:paraId="5F393B5A" w14:textId="64EC6C83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15</w:t>
            </w:r>
          </w:p>
        </w:tc>
        <w:tc>
          <w:tcPr>
            <w:tcW w:w="3101" w:type="dxa"/>
          </w:tcPr>
          <w:p w14:paraId="31A6D173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7BDF5E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D8E8F0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6112EF8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2E7B764B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6B0F740C" w14:textId="77777777" w:rsidTr="00474312">
        <w:tc>
          <w:tcPr>
            <w:tcW w:w="811" w:type="dxa"/>
          </w:tcPr>
          <w:p w14:paraId="31F26513" w14:textId="5D0BD33A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16</w:t>
            </w:r>
          </w:p>
        </w:tc>
        <w:tc>
          <w:tcPr>
            <w:tcW w:w="3101" w:type="dxa"/>
          </w:tcPr>
          <w:p w14:paraId="3B1C5F9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4A8D28C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463631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13DC632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08D4E98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6EC77C97" w14:textId="77777777" w:rsidTr="00474312">
        <w:tc>
          <w:tcPr>
            <w:tcW w:w="811" w:type="dxa"/>
          </w:tcPr>
          <w:p w14:paraId="4AE3DD4E" w14:textId="29B338A8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17</w:t>
            </w:r>
          </w:p>
        </w:tc>
        <w:tc>
          <w:tcPr>
            <w:tcW w:w="3101" w:type="dxa"/>
          </w:tcPr>
          <w:p w14:paraId="22ADD76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22C2FC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431BE15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33560ED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0784052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01A4ABB5" w14:textId="77777777" w:rsidTr="00474312">
        <w:tc>
          <w:tcPr>
            <w:tcW w:w="811" w:type="dxa"/>
          </w:tcPr>
          <w:p w14:paraId="7603A69C" w14:textId="5B913DAD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18</w:t>
            </w:r>
          </w:p>
        </w:tc>
        <w:tc>
          <w:tcPr>
            <w:tcW w:w="3101" w:type="dxa"/>
          </w:tcPr>
          <w:p w14:paraId="051BB55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1307CE0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D76AD3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3CE0014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789EDD8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1E095F34" w14:textId="77777777" w:rsidTr="00474312">
        <w:tc>
          <w:tcPr>
            <w:tcW w:w="811" w:type="dxa"/>
          </w:tcPr>
          <w:p w14:paraId="255BEC63" w14:textId="6DF7FBF9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19</w:t>
            </w:r>
          </w:p>
        </w:tc>
        <w:tc>
          <w:tcPr>
            <w:tcW w:w="3101" w:type="dxa"/>
          </w:tcPr>
          <w:p w14:paraId="52885D3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46C143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150DB1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25F31D3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7AB572F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454DBFB5" w14:textId="77777777" w:rsidTr="00474312">
        <w:tc>
          <w:tcPr>
            <w:tcW w:w="811" w:type="dxa"/>
          </w:tcPr>
          <w:p w14:paraId="68961B24" w14:textId="5D8A6F66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20</w:t>
            </w:r>
          </w:p>
        </w:tc>
        <w:tc>
          <w:tcPr>
            <w:tcW w:w="3101" w:type="dxa"/>
          </w:tcPr>
          <w:p w14:paraId="619C1855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C5E501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932783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  <w:bookmarkStart w:id="0" w:name="_GoBack"/>
            <w:bookmarkEnd w:id="0"/>
          </w:p>
        </w:tc>
        <w:tc>
          <w:tcPr>
            <w:tcW w:w="3799" w:type="dxa"/>
          </w:tcPr>
          <w:p w14:paraId="7039A55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6E8A28D7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78C0ADA7" w14:textId="77777777" w:rsidTr="00474312">
        <w:tc>
          <w:tcPr>
            <w:tcW w:w="811" w:type="dxa"/>
          </w:tcPr>
          <w:p w14:paraId="52C0697B" w14:textId="22E08448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21</w:t>
            </w:r>
          </w:p>
        </w:tc>
        <w:tc>
          <w:tcPr>
            <w:tcW w:w="3101" w:type="dxa"/>
          </w:tcPr>
          <w:p w14:paraId="3A9B6EA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7F09D6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4D3AD7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27B1C243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697641A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63307253" w14:textId="77777777" w:rsidTr="00474312">
        <w:tc>
          <w:tcPr>
            <w:tcW w:w="811" w:type="dxa"/>
          </w:tcPr>
          <w:p w14:paraId="2EAECE62" w14:textId="1A3F8B09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22</w:t>
            </w:r>
          </w:p>
        </w:tc>
        <w:tc>
          <w:tcPr>
            <w:tcW w:w="3101" w:type="dxa"/>
          </w:tcPr>
          <w:p w14:paraId="0330500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F7A1E5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AEBB41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7F69EE0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1DDDDB3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16A245C9" w14:textId="77777777" w:rsidTr="00474312">
        <w:tc>
          <w:tcPr>
            <w:tcW w:w="811" w:type="dxa"/>
          </w:tcPr>
          <w:p w14:paraId="549EB8B6" w14:textId="12C599AF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lastRenderedPageBreak/>
              <w:t>23</w:t>
            </w:r>
          </w:p>
        </w:tc>
        <w:tc>
          <w:tcPr>
            <w:tcW w:w="3101" w:type="dxa"/>
          </w:tcPr>
          <w:p w14:paraId="682100C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528746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C06EC57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00A5735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6645964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35C042F5" w14:textId="77777777" w:rsidTr="00474312">
        <w:tc>
          <w:tcPr>
            <w:tcW w:w="811" w:type="dxa"/>
          </w:tcPr>
          <w:p w14:paraId="6A5BECDC" w14:textId="41A59801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24</w:t>
            </w:r>
          </w:p>
        </w:tc>
        <w:tc>
          <w:tcPr>
            <w:tcW w:w="3101" w:type="dxa"/>
          </w:tcPr>
          <w:p w14:paraId="639AA0A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E11A2E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45A40E6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41CA4B8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08BF80E3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3F786EDF" w14:textId="77777777" w:rsidTr="00474312">
        <w:tc>
          <w:tcPr>
            <w:tcW w:w="811" w:type="dxa"/>
          </w:tcPr>
          <w:p w14:paraId="2BD57737" w14:textId="08C53881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25</w:t>
            </w:r>
          </w:p>
        </w:tc>
        <w:tc>
          <w:tcPr>
            <w:tcW w:w="3101" w:type="dxa"/>
          </w:tcPr>
          <w:p w14:paraId="374B340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B17A91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5BF9CB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12EB265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622BA57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252630A6" w14:textId="77777777" w:rsidTr="00474312">
        <w:tc>
          <w:tcPr>
            <w:tcW w:w="811" w:type="dxa"/>
          </w:tcPr>
          <w:p w14:paraId="0A423F46" w14:textId="1115740C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26</w:t>
            </w:r>
          </w:p>
        </w:tc>
        <w:tc>
          <w:tcPr>
            <w:tcW w:w="3101" w:type="dxa"/>
          </w:tcPr>
          <w:p w14:paraId="2A82273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E281B9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43B72DD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6565B371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09A1F44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26D724B6" w14:textId="77777777" w:rsidTr="00474312">
        <w:tc>
          <w:tcPr>
            <w:tcW w:w="811" w:type="dxa"/>
          </w:tcPr>
          <w:p w14:paraId="452521C0" w14:textId="7F11B943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27</w:t>
            </w:r>
          </w:p>
        </w:tc>
        <w:tc>
          <w:tcPr>
            <w:tcW w:w="3101" w:type="dxa"/>
          </w:tcPr>
          <w:p w14:paraId="3C8CAD9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BECA12B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FEFDF9D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70626093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091FDFBE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7A261A30" w14:textId="77777777" w:rsidTr="00474312">
        <w:trPr>
          <w:trHeight w:val="70"/>
        </w:trPr>
        <w:tc>
          <w:tcPr>
            <w:tcW w:w="811" w:type="dxa"/>
          </w:tcPr>
          <w:p w14:paraId="26A825CC" w14:textId="65FD356D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28</w:t>
            </w:r>
          </w:p>
        </w:tc>
        <w:tc>
          <w:tcPr>
            <w:tcW w:w="3101" w:type="dxa"/>
          </w:tcPr>
          <w:p w14:paraId="1BBEC81F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1100BE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FA5711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68EF4BF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3F42A0F8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714BA971" w14:textId="77777777" w:rsidTr="00474312">
        <w:tc>
          <w:tcPr>
            <w:tcW w:w="811" w:type="dxa"/>
          </w:tcPr>
          <w:p w14:paraId="44B21102" w14:textId="3DF77AA1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29</w:t>
            </w:r>
          </w:p>
        </w:tc>
        <w:tc>
          <w:tcPr>
            <w:tcW w:w="3101" w:type="dxa"/>
          </w:tcPr>
          <w:p w14:paraId="7E435403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7FAF29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138B21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271406B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4652CB3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4C857BE7" w14:textId="77777777" w:rsidTr="00474312">
        <w:tc>
          <w:tcPr>
            <w:tcW w:w="811" w:type="dxa"/>
          </w:tcPr>
          <w:p w14:paraId="7EB03C6C" w14:textId="5A2838C5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30</w:t>
            </w:r>
          </w:p>
        </w:tc>
        <w:tc>
          <w:tcPr>
            <w:tcW w:w="3101" w:type="dxa"/>
          </w:tcPr>
          <w:p w14:paraId="4A0AFC7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28507A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482522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7696718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048DBC8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7826EC47" w14:textId="77777777" w:rsidTr="00474312">
        <w:tc>
          <w:tcPr>
            <w:tcW w:w="811" w:type="dxa"/>
          </w:tcPr>
          <w:p w14:paraId="589058A0" w14:textId="449A6C95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31</w:t>
            </w:r>
          </w:p>
        </w:tc>
        <w:tc>
          <w:tcPr>
            <w:tcW w:w="3101" w:type="dxa"/>
          </w:tcPr>
          <w:p w14:paraId="34A4D36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24E279A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B51FFFB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13D63380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1B827DF5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10CCB0DA" w14:textId="77777777" w:rsidTr="00474312">
        <w:tc>
          <w:tcPr>
            <w:tcW w:w="811" w:type="dxa"/>
          </w:tcPr>
          <w:p w14:paraId="768D53F2" w14:textId="73446E3C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32</w:t>
            </w:r>
          </w:p>
        </w:tc>
        <w:tc>
          <w:tcPr>
            <w:tcW w:w="3101" w:type="dxa"/>
          </w:tcPr>
          <w:p w14:paraId="26DA6C05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46EB9A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46D45012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5A10A2A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4B3D7C0C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F06C9C" w:rsidRPr="00474312" w14:paraId="02CF0B54" w14:textId="77777777" w:rsidTr="00474312">
        <w:tc>
          <w:tcPr>
            <w:tcW w:w="811" w:type="dxa"/>
          </w:tcPr>
          <w:p w14:paraId="631E5FF9" w14:textId="2345F965" w:rsidR="00F06C9C" w:rsidRPr="00474312" w:rsidRDefault="00F06C9C" w:rsidP="00474312">
            <w:pPr>
              <w:spacing w:line="276" w:lineRule="auto"/>
              <w:jc w:val="center"/>
            </w:pPr>
            <w:r w:rsidRPr="00474312">
              <w:t>33</w:t>
            </w:r>
          </w:p>
        </w:tc>
        <w:tc>
          <w:tcPr>
            <w:tcW w:w="3101" w:type="dxa"/>
          </w:tcPr>
          <w:p w14:paraId="1F54B62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FDC3F0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F6A88A6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0508F604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43D2A349" w14:textId="77777777" w:rsidR="00F06C9C" w:rsidRPr="00474312" w:rsidRDefault="00F06C9C" w:rsidP="00474312">
            <w:pPr>
              <w:spacing w:line="276" w:lineRule="auto"/>
              <w:rPr>
                <w:b/>
              </w:rPr>
            </w:pPr>
          </w:p>
        </w:tc>
      </w:tr>
      <w:tr w:rsidR="00D95BFE" w:rsidRPr="00474312" w14:paraId="292F0366" w14:textId="77777777" w:rsidTr="00474312">
        <w:tc>
          <w:tcPr>
            <w:tcW w:w="811" w:type="dxa"/>
          </w:tcPr>
          <w:p w14:paraId="5654BEE8" w14:textId="59A4EE8E" w:rsidR="00D95BFE" w:rsidRPr="00474312" w:rsidRDefault="00D95BFE" w:rsidP="00474312">
            <w:pPr>
              <w:spacing w:line="276" w:lineRule="auto"/>
              <w:jc w:val="center"/>
            </w:pPr>
            <w:r w:rsidRPr="00474312">
              <w:t>34</w:t>
            </w:r>
          </w:p>
        </w:tc>
        <w:tc>
          <w:tcPr>
            <w:tcW w:w="3101" w:type="dxa"/>
          </w:tcPr>
          <w:p w14:paraId="0C2CB1FC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29B4D303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190FD1FD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0EF79DB9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4C6A6845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</w:tr>
      <w:tr w:rsidR="00D95BFE" w:rsidRPr="00474312" w14:paraId="2FE0AEF6" w14:textId="77777777" w:rsidTr="00474312">
        <w:tc>
          <w:tcPr>
            <w:tcW w:w="811" w:type="dxa"/>
          </w:tcPr>
          <w:p w14:paraId="622CC1AB" w14:textId="2760999A" w:rsidR="00D95BFE" w:rsidRPr="00474312" w:rsidRDefault="00D95BFE" w:rsidP="00474312">
            <w:pPr>
              <w:spacing w:line="276" w:lineRule="auto"/>
              <w:jc w:val="center"/>
            </w:pPr>
            <w:r w:rsidRPr="00474312">
              <w:t>35</w:t>
            </w:r>
          </w:p>
        </w:tc>
        <w:tc>
          <w:tcPr>
            <w:tcW w:w="3101" w:type="dxa"/>
          </w:tcPr>
          <w:p w14:paraId="6A0EBA06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2037084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90046DA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4AAAFD4D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1CC4403A" w14:textId="77777777" w:rsidR="00D95BFE" w:rsidRPr="00474312" w:rsidRDefault="00D95BFE" w:rsidP="00474312">
            <w:pPr>
              <w:spacing w:line="276" w:lineRule="auto"/>
              <w:rPr>
                <w:b/>
              </w:rPr>
            </w:pPr>
          </w:p>
        </w:tc>
      </w:tr>
      <w:tr w:rsidR="00474312" w:rsidRPr="00474312" w14:paraId="7010A12A" w14:textId="77777777" w:rsidTr="00474312">
        <w:tc>
          <w:tcPr>
            <w:tcW w:w="811" w:type="dxa"/>
          </w:tcPr>
          <w:p w14:paraId="125E1A14" w14:textId="4FAC451E" w:rsidR="00474312" w:rsidRPr="00474312" w:rsidRDefault="00474312" w:rsidP="00474312">
            <w:pPr>
              <w:spacing w:line="276" w:lineRule="auto"/>
              <w:jc w:val="center"/>
            </w:pPr>
            <w:r w:rsidRPr="00474312">
              <w:t>36</w:t>
            </w:r>
          </w:p>
        </w:tc>
        <w:tc>
          <w:tcPr>
            <w:tcW w:w="3101" w:type="dxa"/>
          </w:tcPr>
          <w:p w14:paraId="3F1B1D53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E40CB80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6CBB8E0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30805F3D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47D27649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</w:tr>
      <w:tr w:rsidR="00474312" w:rsidRPr="00474312" w14:paraId="609014AC" w14:textId="77777777" w:rsidTr="00474312">
        <w:tc>
          <w:tcPr>
            <w:tcW w:w="811" w:type="dxa"/>
          </w:tcPr>
          <w:p w14:paraId="042E0E27" w14:textId="1EE479D9" w:rsidR="00474312" w:rsidRPr="00474312" w:rsidRDefault="00474312" w:rsidP="00474312">
            <w:pPr>
              <w:spacing w:line="276" w:lineRule="auto"/>
              <w:jc w:val="center"/>
            </w:pPr>
            <w:r w:rsidRPr="00474312">
              <w:t>37</w:t>
            </w:r>
          </w:p>
        </w:tc>
        <w:tc>
          <w:tcPr>
            <w:tcW w:w="3101" w:type="dxa"/>
          </w:tcPr>
          <w:p w14:paraId="75E1B100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E504E19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19D11417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04FC6557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61C869CF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</w:tr>
      <w:tr w:rsidR="00474312" w:rsidRPr="00474312" w14:paraId="04BF65BC" w14:textId="77777777" w:rsidTr="00474312">
        <w:tc>
          <w:tcPr>
            <w:tcW w:w="811" w:type="dxa"/>
          </w:tcPr>
          <w:p w14:paraId="6D978D27" w14:textId="3E234D87" w:rsidR="00474312" w:rsidRPr="00474312" w:rsidRDefault="00474312" w:rsidP="00474312">
            <w:pPr>
              <w:spacing w:line="276" w:lineRule="auto"/>
              <w:jc w:val="center"/>
            </w:pPr>
            <w:r w:rsidRPr="00474312">
              <w:t>38</w:t>
            </w:r>
          </w:p>
        </w:tc>
        <w:tc>
          <w:tcPr>
            <w:tcW w:w="3101" w:type="dxa"/>
          </w:tcPr>
          <w:p w14:paraId="6A0F05D4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5D5F8F2C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604802C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65B5F51E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108977A3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</w:tr>
      <w:tr w:rsidR="00474312" w:rsidRPr="00474312" w14:paraId="1FD8AFF0" w14:textId="77777777" w:rsidTr="00474312">
        <w:tc>
          <w:tcPr>
            <w:tcW w:w="811" w:type="dxa"/>
          </w:tcPr>
          <w:p w14:paraId="4D3B761A" w14:textId="6B6209C2" w:rsidR="00474312" w:rsidRPr="00474312" w:rsidRDefault="00474312" w:rsidP="00474312">
            <w:pPr>
              <w:spacing w:line="276" w:lineRule="auto"/>
              <w:jc w:val="center"/>
            </w:pPr>
            <w:r w:rsidRPr="00474312">
              <w:t>39</w:t>
            </w:r>
          </w:p>
        </w:tc>
        <w:tc>
          <w:tcPr>
            <w:tcW w:w="3101" w:type="dxa"/>
          </w:tcPr>
          <w:p w14:paraId="7D2E9E41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007A2984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699750D7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6D054888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7EBC7B72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</w:tr>
      <w:tr w:rsidR="00474312" w:rsidRPr="00474312" w14:paraId="7ADB4099" w14:textId="77777777" w:rsidTr="00474312">
        <w:tc>
          <w:tcPr>
            <w:tcW w:w="811" w:type="dxa"/>
          </w:tcPr>
          <w:p w14:paraId="069361C0" w14:textId="2B1D4FE3" w:rsidR="00474312" w:rsidRPr="00474312" w:rsidRDefault="00474312" w:rsidP="00474312">
            <w:pPr>
              <w:spacing w:line="276" w:lineRule="auto"/>
              <w:jc w:val="center"/>
            </w:pPr>
            <w:r w:rsidRPr="00474312">
              <w:t>40</w:t>
            </w:r>
          </w:p>
        </w:tc>
        <w:tc>
          <w:tcPr>
            <w:tcW w:w="3101" w:type="dxa"/>
          </w:tcPr>
          <w:p w14:paraId="5F19A883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76629868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2067" w:type="dxa"/>
          </w:tcPr>
          <w:p w14:paraId="3F7DC06C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799" w:type="dxa"/>
          </w:tcPr>
          <w:p w14:paraId="564BC5C7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  <w:tc>
          <w:tcPr>
            <w:tcW w:w="3147" w:type="dxa"/>
          </w:tcPr>
          <w:p w14:paraId="33EF3544" w14:textId="77777777" w:rsidR="00474312" w:rsidRPr="00474312" w:rsidRDefault="00474312" w:rsidP="00474312">
            <w:pPr>
              <w:spacing w:line="276" w:lineRule="auto"/>
              <w:rPr>
                <w:b/>
              </w:rPr>
            </w:pPr>
          </w:p>
        </w:tc>
      </w:tr>
    </w:tbl>
    <w:p w14:paraId="3861597B" w14:textId="4FA8323F" w:rsidR="00A708AF" w:rsidRPr="00C72519" w:rsidRDefault="00A708AF" w:rsidP="00F06C9C">
      <w:pPr>
        <w:tabs>
          <w:tab w:val="center" w:pos="2268"/>
          <w:tab w:val="center" w:pos="6804"/>
        </w:tabs>
        <w:spacing w:line="276" w:lineRule="auto"/>
        <w:jc w:val="right"/>
      </w:pPr>
      <w:r w:rsidRPr="00A708AF">
        <w:rPr>
          <w:i/>
        </w:rPr>
        <w:t>TP. Hồ Chí Minh, n</w:t>
      </w:r>
      <w:r>
        <w:rPr>
          <w:i/>
        </w:rPr>
        <w:t xml:space="preserve">gày … tháng … năm </w:t>
      </w:r>
      <w:r w:rsidR="00474312">
        <w:rPr>
          <w:i/>
        </w:rPr>
        <w:t>…</w:t>
      </w:r>
      <w:r>
        <w:rPr>
          <w:i/>
        </w:rPr>
        <w:t>…</w:t>
      </w:r>
    </w:p>
    <w:tbl>
      <w:tblPr>
        <w:tblW w:w="14992" w:type="dxa"/>
        <w:tblLook w:val="04A0" w:firstRow="1" w:lastRow="0" w:firstColumn="1" w:lastColumn="0" w:noHBand="0" w:noVBand="1"/>
      </w:tblPr>
      <w:tblGrid>
        <w:gridCol w:w="7496"/>
        <w:gridCol w:w="7496"/>
      </w:tblGrid>
      <w:tr w:rsidR="00A708AF" w14:paraId="670C6D03" w14:textId="77777777" w:rsidTr="00474312">
        <w:tc>
          <w:tcPr>
            <w:tcW w:w="7496" w:type="dxa"/>
          </w:tcPr>
          <w:p w14:paraId="596B0CEF" w14:textId="34BD0270" w:rsidR="00A708AF" w:rsidRDefault="0017390D" w:rsidP="00F06C9C">
            <w:pPr>
              <w:tabs>
                <w:tab w:val="center" w:pos="2268"/>
                <w:tab w:val="center" w:pos="6804"/>
              </w:tabs>
              <w:spacing w:line="276" w:lineRule="auto"/>
              <w:jc w:val="center"/>
              <w:rPr>
                <w:b/>
              </w:rPr>
            </w:pPr>
            <w:r w:rsidRPr="00B132E0">
              <w:rPr>
                <w:b/>
              </w:rPr>
              <w:t xml:space="preserve">TRƯỞNG </w:t>
            </w:r>
            <w:r>
              <w:rPr>
                <w:b/>
              </w:rPr>
              <w:t>PHÒNG</w:t>
            </w:r>
          </w:p>
        </w:tc>
        <w:tc>
          <w:tcPr>
            <w:tcW w:w="7496" w:type="dxa"/>
          </w:tcPr>
          <w:p w14:paraId="7ADC0DDA" w14:textId="32126892" w:rsidR="009E25B9" w:rsidRDefault="0017390D" w:rsidP="004D5590">
            <w:pPr>
              <w:tabs>
                <w:tab w:val="center" w:pos="2268"/>
                <w:tab w:val="center" w:pos="6804"/>
              </w:tabs>
              <w:spacing w:line="276" w:lineRule="auto"/>
              <w:jc w:val="center"/>
              <w:rPr>
                <w:b/>
              </w:rPr>
            </w:pPr>
            <w:r w:rsidRPr="00B132E0">
              <w:rPr>
                <w:b/>
              </w:rPr>
              <w:t xml:space="preserve">NGƯỜI </w:t>
            </w:r>
            <w:r w:rsidR="009E25B9">
              <w:rPr>
                <w:b/>
              </w:rPr>
              <w:t>PHỤ TRÁCH</w:t>
            </w:r>
            <w:r w:rsidR="004D5590">
              <w:rPr>
                <w:b/>
              </w:rPr>
              <w:t xml:space="preserve"> </w:t>
            </w:r>
            <w:r w:rsidR="009E25B9">
              <w:rPr>
                <w:b/>
              </w:rPr>
              <w:t>AN TOÀN SINH HỌC</w:t>
            </w:r>
          </w:p>
        </w:tc>
      </w:tr>
      <w:tr w:rsidR="0017390D" w14:paraId="15C1B8FD" w14:textId="77777777" w:rsidTr="00474312">
        <w:tc>
          <w:tcPr>
            <w:tcW w:w="7496" w:type="dxa"/>
          </w:tcPr>
          <w:p w14:paraId="386601E8" w14:textId="77777777" w:rsidR="0085593C" w:rsidRDefault="0085593C" w:rsidP="00F06C9C">
            <w:pPr>
              <w:tabs>
                <w:tab w:val="center" w:pos="2268"/>
                <w:tab w:val="center" w:pos="6804"/>
              </w:tabs>
              <w:spacing w:line="276" w:lineRule="auto"/>
              <w:jc w:val="center"/>
              <w:rPr>
                <w:b/>
              </w:rPr>
            </w:pPr>
          </w:p>
          <w:p w14:paraId="0FAB2196" w14:textId="77777777" w:rsidR="0085593C" w:rsidRDefault="0085593C" w:rsidP="0085593C">
            <w:pPr>
              <w:tabs>
                <w:tab w:val="center" w:pos="2268"/>
                <w:tab w:val="center" w:pos="6804"/>
              </w:tabs>
              <w:spacing w:line="276" w:lineRule="auto"/>
              <w:rPr>
                <w:b/>
              </w:rPr>
            </w:pPr>
          </w:p>
          <w:p w14:paraId="6232577B" w14:textId="77777777" w:rsidR="0085593C" w:rsidRDefault="0085593C" w:rsidP="0085593C">
            <w:pPr>
              <w:tabs>
                <w:tab w:val="center" w:pos="2268"/>
                <w:tab w:val="center" w:pos="6804"/>
              </w:tabs>
              <w:spacing w:line="276" w:lineRule="auto"/>
              <w:rPr>
                <w:b/>
              </w:rPr>
            </w:pPr>
          </w:p>
          <w:p w14:paraId="0970935C" w14:textId="33F77C3D" w:rsidR="0017390D" w:rsidRPr="0085593C" w:rsidRDefault="0085593C" w:rsidP="0085593C">
            <w:pPr>
              <w:tabs>
                <w:tab w:val="center" w:pos="2268"/>
                <w:tab w:val="center" w:pos="6804"/>
              </w:tabs>
              <w:spacing w:line="276" w:lineRule="auto"/>
              <w:jc w:val="center"/>
              <w:rPr>
                <w:b/>
              </w:rPr>
            </w:pPr>
            <w:r w:rsidRPr="0085593C">
              <w:rPr>
                <w:b/>
              </w:rPr>
              <w:t>Phạm Thị Kim Trâm</w:t>
            </w:r>
          </w:p>
        </w:tc>
        <w:tc>
          <w:tcPr>
            <w:tcW w:w="7496" w:type="dxa"/>
          </w:tcPr>
          <w:p w14:paraId="3ED1E818" w14:textId="38A483D5" w:rsidR="0017390D" w:rsidRPr="00B132E0" w:rsidRDefault="0017390D" w:rsidP="00F06C9C">
            <w:pPr>
              <w:tabs>
                <w:tab w:val="center" w:pos="2268"/>
                <w:tab w:val="center" w:pos="6804"/>
              </w:tabs>
              <w:spacing w:line="276" w:lineRule="auto"/>
              <w:jc w:val="center"/>
              <w:rPr>
                <w:b/>
              </w:rPr>
            </w:pPr>
            <w:r w:rsidRPr="0017390D">
              <w:rPr>
                <w:i/>
              </w:rPr>
              <w:t>(Ký và ghi rõ họ tên)</w:t>
            </w:r>
          </w:p>
        </w:tc>
      </w:tr>
    </w:tbl>
    <w:p w14:paraId="4B6F7244" w14:textId="59CB098D" w:rsidR="00590ABD" w:rsidRPr="00590ABD" w:rsidRDefault="0085593C" w:rsidP="0085593C">
      <w:pPr>
        <w:tabs>
          <w:tab w:val="left" w:pos="4935"/>
        </w:tabs>
        <w:spacing w:line="360" w:lineRule="auto"/>
        <w:rPr>
          <w:b/>
        </w:rPr>
      </w:pPr>
      <w:r>
        <w:rPr>
          <w:b/>
        </w:rPr>
        <w:tab/>
      </w:r>
    </w:p>
    <w:sectPr w:rsidR="00590ABD" w:rsidRPr="00590ABD" w:rsidSect="0085593C">
      <w:headerReference w:type="even" r:id="rId8"/>
      <w:headerReference w:type="default" r:id="rId9"/>
      <w:footerReference w:type="default" r:id="rId10"/>
      <w:headerReference w:type="first" r:id="rId11"/>
      <w:pgSz w:w="16839" w:h="11907" w:orient="landscape" w:code="9"/>
      <w:pgMar w:top="1701" w:right="821" w:bottom="284" w:left="1134" w:header="720" w:footer="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E8F470" w14:textId="77777777" w:rsidR="001A6021" w:rsidRDefault="001A6021" w:rsidP="003B4C20">
      <w:r>
        <w:separator/>
      </w:r>
    </w:p>
  </w:endnote>
  <w:endnote w:type="continuationSeparator" w:id="0">
    <w:p w14:paraId="3941CEA2" w14:textId="77777777" w:rsidR="001A6021" w:rsidRDefault="001A6021" w:rsidP="003B4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2130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20CCB" w14:textId="7D6FF3DC" w:rsidR="00BE77C3" w:rsidRDefault="00993355" w:rsidP="009933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6527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/2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AB3998" w14:textId="77777777" w:rsidR="001A6021" w:rsidRDefault="001A6021" w:rsidP="003B4C20">
      <w:r>
        <w:separator/>
      </w:r>
    </w:p>
  </w:footnote>
  <w:footnote w:type="continuationSeparator" w:id="0">
    <w:p w14:paraId="0A214087" w14:textId="77777777" w:rsidR="001A6021" w:rsidRDefault="001A6021" w:rsidP="003B4C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B642BA" w14:textId="259ECFDA" w:rsidR="0086683D" w:rsidRDefault="001A6021">
    <w:pPr>
      <w:pStyle w:val="Header"/>
    </w:pPr>
    <w:r>
      <w:rPr>
        <w:noProof/>
      </w:rPr>
      <w:pict w14:anchorId="589895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187251" o:spid="_x0000_s2056" type="#_x0000_t75" style="position:absolute;margin-left:0;margin-top:0;width:269.95pt;height:36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992" w:type="dxa"/>
      <w:tblLook w:val="04A0" w:firstRow="1" w:lastRow="0" w:firstColumn="1" w:lastColumn="0" w:noHBand="0" w:noVBand="1"/>
    </w:tblPr>
    <w:tblGrid>
      <w:gridCol w:w="4997"/>
      <w:gridCol w:w="4997"/>
      <w:gridCol w:w="4998"/>
    </w:tblGrid>
    <w:tr w:rsidR="00E4341C" w:rsidRPr="00942FE6" w14:paraId="454D9E10" w14:textId="77777777" w:rsidTr="00474312">
      <w:trPr>
        <w:trHeight w:val="142"/>
      </w:trPr>
      <w:tc>
        <w:tcPr>
          <w:tcW w:w="4997" w:type="dxa"/>
          <w:hideMark/>
        </w:tcPr>
        <w:p w14:paraId="0C6F4D31" w14:textId="70AEBE6E" w:rsidR="00E4341C" w:rsidRPr="00942FE6" w:rsidRDefault="001A6021">
          <w:pPr>
            <w:pStyle w:val="Header"/>
            <w:tabs>
              <w:tab w:val="center" w:pos="4535"/>
              <w:tab w:val="right" w:pos="9071"/>
            </w:tabs>
            <w:spacing w:line="360" w:lineRule="auto"/>
            <w:rPr>
              <w:rFonts w:ascii="Arial" w:hAnsi="Arial"/>
              <w:sz w:val="22"/>
              <w:szCs w:val="22"/>
              <w:lang w:eastAsia="zh-CN"/>
            </w:rPr>
          </w:pPr>
          <w:r>
            <w:rPr>
              <w:rFonts w:ascii="Arial" w:hAnsi="Arial"/>
              <w:noProof/>
              <w:sz w:val="22"/>
              <w:szCs w:val="22"/>
            </w:rPr>
            <w:pict w14:anchorId="7ACC6B3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187252" o:spid="_x0000_s2057" type="#_x0000_t75" style="position:absolute;margin-left:0;margin-top:0;width:269.95pt;height:36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E4341C" w:rsidRPr="00942FE6">
            <w:rPr>
              <w:rFonts w:ascii="Arial" w:hAnsi="Arial"/>
              <w:sz w:val="22"/>
              <w:szCs w:val="22"/>
            </w:rPr>
            <w:t>Phòng CNSH Y Dược</w:t>
          </w:r>
        </w:p>
      </w:tc>
      <w:tc>
        <w:tcPr>
          <w:tcW w:w="4997" w:type="dxa"/>
          <w:hideMark/>
        </w:tcPr>
        <w:p w14:paraId="24F10D92" w14:textId="77777777" w:rsidR="00E4341C" w:rsidRPr="00942FE6" w:rsidRDefault="00E4341C" w:rsidP="00E4341C">
          <w:pPr>
            <w:pStyle w:val="Header"/>
            <w:tabs>
              <w:tab w:val="center" w:pos="4535"/>
              <w:tab w:val="right" w:pos="9071"/>
            </w:tabs>
            <w:spacing w:line="360" w:lineRule="auto"/>
            <w:jc w:val="center"/>
            <w:rPr>
              <w:rFonts w:ascii="Arial" w:hAnsi="Arial"/>
              <w:sz w:val="22"/>
              <w:szCs w:val="22"/>
              <w:lang w:eastAsia="zh-CN"/>
            </w:rPr>
          </w:pPr>
          <w:r w:rsidRPr="00942FE6">
            <w:rPr>
              <w:rFonts w:ascii="Arial" w:hAnsi="Arial"/>
              <w:sz w:val="22"/>
              <w:szCs w:val="22"/>
            </w:rPr>
            <w:t>Quản lý thực hành an toàn</w:t>
          </w:r>
        </w:p>
      </w:tc>
      <w:tc>
        <w:tcPr>
          <w:tcW w:w="4998" w:type="dxa"/>
          <w:hideMark/>
        </w:tcPr>
        <w:p w14:paraId="4EA2596E" w14:textId="0EF9C9A3" w:rsidR="00E4341C" w:rsidRPr="00942FE6" w:rsidRDefault="004147C6" w:rsidP="004147C6">
          <w:pPr>
            <w:pStyle w:val="Header"/>
            <w:tabs>
              <w:tab w:val="center" w:pos="4535"/>
              <w:tab w:val="right" w:pos="9071"/>
            </w:tabs>
            <w:spacing w:line="360" w:lineRule="auto"/>
            <w:jc w:val="right"/>
            <w:rPr>
              <w:rFonts w:ascii="Arial" w:hAnsi="Arial"/>
              <w:sz w:val="22"/>
              <w:szCs w:val="22"/>
              <w:lang w:eastAsia="zh-CN"/>
            </w:rPr>
          </w:pPr>
          <w:r w:rsidRPr="00942FE6">
            <w:rPr>
              <w:rFonts w:ascii="Arial" w:hAnsi="Arial"/>
              <w:sz w:val="22"/>
              <w:szCs w:val="22"/>
            </w:rPr>
            <w:t>QĐAT-</w:t>
          </w:r>
          <w:r w:rsidR="00E4341C" w:rsidRPr="00942FE6">
            <w:rPr>
              <w:rFonts w:ascii="Arial" w:hAnsi="Arial"/>
              <w:sz w:val="22"/>
              <w:szCs w:val="22"/>
            </w:rPr>
            <w:t>PYD-01-BM.01</w:t>
          </w:r>
        </w:p>
      </w:tc>
    </w:tr>
  </w:tbl>
  <w:p w14:paraId="27ECC231" w14:textId="73CCA1FD" w:rsidR="00C72519" w:rsidRPr="00E4341C" w:rsidRDefault="00C72519" w:rsidP="00E4341C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188703" w14:textId="4120964C" w:rsidR="0086683D" w:rsidRDefault="001A6021">
    <w:pPr>
      <w:pStyle w:val="Header"/>
    </w:pPr>
    <w:r>
      <w:rPr>
        <w:noProof/>
      </w:rPr>
      <w:pict w14:anchorId="1A32B0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187250" o:spid="_x0000_s2055" type="#_x0000_t75" style="position:absolute;margin-left:0;margin-top:0;width:269.95pt;height:36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14326"/>
    <w:multiLevelType w:val="multilevel"/>
    <w:tmpl w:val="FFCE27C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105B23A0"/>
    <w:multiLevelType w:val="hybridMultilevel"/>
    <w:tmpl w:val="F0C8D214"/>
    <w:lvl w:ilvl="0" w:tplc="4DBED48E">
      <w:start w:val="1"/>
      <w:numFmt w:val="lowerLetter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ABD"/>
    <w:rsid w:val="000076C7"/>
    <w:rsid w:val="00025723"/>
    <w:rsid w:val="00027559"/>
    <w:rsid w:val="00032113"/>
    <w:rsid w:val="00045295"/>
    <w:rsid w:val="000907C3"/>
    <w:rsid w:val="000A2081"/>
    <w:rsid w:val="000D2B3B"/>
    <w:rsid w:val="000D429D"/>
    <w:rsid w:val="00134CE6"/>
    <w:rsid w:val="0017390D"/>
    <w:rsid w:val="001A6021"/>
    <w:rsid w:val="001B70AC"/>
    <w:rsid w:val="001E279F"/>
    <w:rsid w:val="002237D1"/>
    <w:rsid w:val="002342E8"/>
    <w:rsid w:val="00262C43"/>
    <w:rsid w:val="0029113C"/>
    <w:rsid w:val="00292D09"/>
    <w:rsid w:val="002F3FD0"/>
    <w:rsid w:val="00340C45"/>
    <w:rsid w:val="00373B35"/>
    <w:rsid w:val="003A6527"/>
    <w:rsid w:val="003B4C20"/>
    <w:rsid w:val="003B4C81"/>
    <w:rsid w:val="003C7924"/>
    <w:rsid w:val="004147C6"/>
    <w:rsid w:val="00454C55"/>
    <w:rsid w:val="00474312"/>
    <w:rsid w:val="004D3511"/>
    <w:rsid w:val="004D5590"/>
    <w:rsid w:val="005327F3"/>
    <w:rsid w:val="00533288"/>
    <w:rsid w:val="00573CAD"/>
    <w:rsid w:val="00590ABD"/>
    <w:rsid w:val="00597BC2"/>
    <w:rsid w:val="005C581F"/>
    <w:rsid w:val="005D3447"/>
    <w:rsid w:val="006747C2"/>
    <w:rsid w:val="006B4E32"/>
    <w:rsid w:val="006C5C66"/>
    <w:rsid w:val="00703E7E"/>
    <w:rsid w:val="0074450C"/>
    <w:rsid w:val="007716DC"/>
    <w:rsid w:val="007E5FD1"/>
    <w:rsid w:val="007F41EA"/>
    <w:rsid w:val="00831B99"/>
    <w:rsid w:val="0085593C"/>
    <w:rsid w:val="00862DF9"/>
    <w:rsid w:val="0086683D"/>
    <w:rsid w:val="008A7388"/>
    <w:rsid w:val="00911E57"/>
    <w:rsid w:val="00920364"/>
    <w:rsid w:val="0093669D"/>
    <w:rsid w:val="00942FE6"/>
    <w:rsid w:val="00981796"/>
    <w:rsid w:val="00993355"/>
    <w:rsid w:val="009E25B9"/>
    <w:rsid w:val="00A0596C"/>
    <w:rsid w:val="00A06EC0"/>
    <w:rsid w:val="00A708AF"/>
    <w:rsid w:val="00AC6F91"/>
    <w:rsid w:val="00AE6488"/>
    <w:rsid w:val="00AF665F"/>
    <w:rsid w:val="00B07DFE"/>
    <w:rsid w:val="00B4205C"/>
    <w:rsid w:val="00BE77C3"/>
    <w:rsid w:val="00BF44BC"/>
    <w:rsid w:val="00C032A2"/>
    <w:rsid w:val="00C53E8F"/>
    <w:rsid w:val="00C72519"/>
    <w:rsid w:val="00C84228"/>
    <w:rsid w:val="00CB402C"/>
    <w:rsid w:val="00D66972"/>
    <w:rsid w:val="00D805C1"/>
    <w:rsid w:val="00D95BFE"/>
    <w:rsid w:val="00D96758"/>
    <w:rsid w:val="00E4341C"/>
    <w:rsid w:val="00E43E45"/>
    <w:rsid w:val="00E70BCA"/>
    <w:rsid w:val="00E731EF"/>
    <w:rsid w:val="00E7537A"/>
    <w:rsid w:val="00E962D1"/>
    <w:rsid w:val="00F06C9C"/>
    <w:rsid w:val="00FC4C4F"/>
    <w:rsid w:val="00FD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38E931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6"/>
        <w:lang w:val="vi-VN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1EA"/>
    <w:pPr>
      <w:spacing w:line="240" w:lineRule="auto"/>
      <w:jc w:val="left"/>
    </w:pPr>
    <w:rPr>
      <w:rFonts w:eastAsia="Times New Roman" w:cs="Aria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69D"/>
    <w:pPr>
      <w:keepNext/>
      <w:keepLines/>
      <w:numPr>
        <w:numId w:val="1"/>
      </w:numPr>
      <w:spacing w:before="120" w:after="120"/>
      <w:ind w:left="431" w:hanging="431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69D"/>
    <w:pPr>
      <w:keepNext/>
      <w:keepLines/>
      <w:numPr>
        <w:ilvl w:val="1"/>
        <w:numId w:val="1"/>
      </w:numPr>
      <w:spacing w:before="120" w:after="120"/>
      <w:ind w:left="578" w:hanging="578"/>
      <w:outlineLvl w:val="1"/>
    </w:pPr>
    <w:rPr>
      <w:rFonts w:eastAsiaTheme="majorEastAsia" w:cstheme="majorBidi"/>
      <w:b/>
      <w:bCs/>
      <w:cap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9D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88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theme="majorBidi"/>
      <w:bCs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88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88"/>
    <w:pPr>
      <w:keepNext/>
      <w:keepLines/>
      <w:numPr>
        <w:ilvl w:val="5"/>
        <w:numId w:val="1"/>
      </w:numPr>
      <w:spacing w:before="20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9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9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9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669D"/>
    <w:rPr>
      <w:rFonts w:eastAsiaTheme="majorEastAsia" w:cstheme="majorBidi"/>
      <w:b/>
      <w:bCs/>
      <w:cap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3669D"/>
    <w:rPr>
      <w:rFonts w:eastAsiaTheme="majorEastAsia" w:cstheme="majorBidi"/>
      <w:b/>
      <w:bCs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9D"/>
    <w:rPr>
      <w:rFonts w:eastAsiaTheme="majorEastAsia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88"/>
    <w:rPr>
      <w:rFonts w:eastAsiaTheme="majorEastAsia" w:cstheme="majorBidi"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88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88"/>
    <w:rPr>
      <w:rFonts w:eastAsiaTheme="majorEastAsia" w:cstheme="majorBidi"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A7388"/>
    <w:pPr>
      <w:pBdr>
        <w:bottom w:val="single" w:sz="8" w:space="4" w:color="4F81BD" w:themeColor="accent1"/>
      </w:pBdr>
      <w:spacing w:after="300"/>
      <w:contextualSpacing/>
      <w:jc w:val="center"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7388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88"/>
    <w:pPr>
      <w:numPr>
        <w:ilvl w:val="1"/>
      </w:numPr>
      <w:jc w:val="center"/>
    </w:pPr>
    <w:rPr>
      <w:rFonts w:eastAsiaTheme="majorEastAsia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7388"/>
    <w:rPr>
      <w:rFonts w:ascii="Times New Roman" w:eastAsiaTheme="majorEastAsia" w:hAnsi="Times New Roman" w:cstheme="majorBidi"/>
      <w:iCs/>
      <w:spacing w:val="15"/>
      <w:sz w:val="36"/>
      <w:szCs w:val="24"/>
    </w:rPr>
  </w:style>
  <w:style w:type="table" w:styleId="TableGrid">
    <w:name w:val="Table Grid"/>
    <w:basedOn w:val="TableNormal"/>
    <w:uiPriority w:val="59"/>
    <w:rsid w:val="006C5C6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66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69D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9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9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nhideWhenUsed/>
    <w:rsid w:val="003B4C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B4C20"/>
  </w:style>
  <w:style w:type="paragraph" w:styleId="Footer">
    <w:name w:val="footer"/>
    <w:basedOn w:val="Normal"/>
    <w:link w:val="FooterChar"/>
    <w:uiPriority w:val="99"/>
    <w:unhideWhenUsed/>
    <w:rsid w:val="003B4C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C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6"/>
        <w:lang w:val="vi-VN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1EA"/>
    <w:pPr>
      <w:spacing w:line="240" w:lineRule="auto"/>
      <w:jc w:val="left"/>
    </w:pPr>
    <w:rPr>
      <w:rFonts w:eastAsia="Times New Roman" w:cs="Aria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69D"/>
    <w:pPr>
      <w:keepNext/>
      <w:keepLines/>
      <w:numPr>
        <w:numId w:val="1"/>
      </w:numPr>
      <w:spacing w:before="120" w:after="120"/>
      <w:ind w:left="431" w:hanging="431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69D"/>
    <w:pPr>
      <w:keepNext/>
      <w:keepLines/>
      <w:numPr>
        <w:ilvl w:val="1"/>
        <w:numId w:val="1"/>
      </w:numPr>
      <w:spacing w:before="120" w:after="120"/>
      <w:ind w:left="578" w:hanging="578"/>
      <w:outlineLvl w:val="1"/>
    </w:pPr>
    <w:rPr>
      <w:rFonts w:eastAsiaTheme="majorEastAsia" w:cstheme="majorBidi"/>
      <w:b/>
      <w:bCs/>
      <w:cap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9D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88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theme="majorBidi"/>
      <w:bCs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88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88"/>
    <w:pPr>
      <w:keepNext/>
      <w:keepLines/>
      <w:numPr>
        <w:ilvl w:val="5"/>
        <w:numId w:val="1"/>
      </w:numPr>
      <w:spacing w:before="20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9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9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9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669D"/>
    <w:rPr>
      <w:rFonts w:eastAsiaTheme="majorEastAsia" w:cstheme="majorBidi"/>
      <w:b/>
      <w:bCs/>
      <w:cap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3669D"/>
    <w:rPr>
      <w:rFonts w:eastAsiaTheme="majorEastAsia" w:cstheme="majorBidi"/>
      <w:b/>
      <w:bCs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9D"/>
    <w:rPr>
      <w:rFonts w:eastAsiaTheme="majorEastAsia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88"/>
    <w:rPr>
      <w:rFonts w:eastAsiaTheme="majorEastAsia" w:cstheme="majorBidi"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88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88"/>
    <w:rPr>
      <w:rFonts w:eastAsiaTheme="majorEastAsia" w:cstheme="majorBidi"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A7388"/>
    <w:pPr>
      <w:pBdr>
        <w:bottom w:val="single" w:sz="8" w:space="4" w:color="4F81BD" w:themeColor="accent1"/>
      </w:pBdr>
      <w:spacing w:after="300"/>
      <w:contextualSpacing/>
      <w:jc w:val="center"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7388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88"/>
    <w:pPr>
      <w:numPr>
        <w:ilvl w:val="1"/>
      </w:numPr>
      <w:jc w:val="center"/>
    </w:pPr>
    <w:rPr>
      <w:rFonts w:eastAsiaTheme="majorEastAsia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7388"/>
    <w:rPr>
      <w:rFonts w:ascii="Times New Roman" w:eastAsiaTheme="majorEastAsia" w:hAnsi="Times New Roman" w:cstheme="majorBidi"/>
      <w:iCs/>
      <w:spacing w:val="15"/>
      <w:sz w:val="36"/>
      <w:szCs w:val="24"/>
    </w:rPr>
  </w:style>
  <w:style w:type="table" w:styleId="TableGrid">
    <w:name w:val="Table Grid"/>
    <w:basedOn w:val="TableNormal"/>
    <w:uiPriority w:val="59"/>
    <w:rsid w:val="006C5C6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66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69D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9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9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nhideWhenUsed/>
    <w:rsid w:val="003B4C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B4C20"/>
  </w:style>
  <w:style w:type="paragraph" w:styleId="Footer">
    <w:name w:val="footer"/>
    <w:basedOn w:val="Normal"/>
    <w:link w:val="FooterChar"/>
    <w:uiPriority w:val="99"/>
    <w:unhideWhenUsed/>
    <w:rsid w:val="003B4C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uong\AppData\Roaming\Microsoft\Templates\BM%20-%20TV%20ATS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BM - TV ATSH</Template>
  <TotalTime>38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Acup.vn</cp:lastModifiedBy>
  <cp:revision>40</cp:revision>
  <cp:lastPrinted>2024-01-02T08:54:00Z</cp:lastPrinted>
  <dcterms:created xsi:type="dcterms:W3CDTF">2023-08-02T08:07:00Z</dcterms:created>
  <dcterms:modified xsi:type="dcterms:W3CDTF">2024-01-02T08:54:00Z</dcterms:modified>
</cp:coreProperties>
</file>